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3FA2A" w14:textId="4A3EA1D5" w:rsidR="0045605B" w:rsidRDefault="00A31465" w:rsidP="008B256B">
      <w:pPr>
        <w:pStyle w:val="Titre"/>
      </w:pPr>
      <w:r>
        <w:t>Sécurité Réseaux – LAB 1</w:t>
      </w:r>
    </w:p>
    <w:p w14:paraId="5E4B1E44" w14:textId="00BE8429" w:rsidR="00A31465" w:rsidRDefault="00A31465" w:rsidP="00A31465">
      <w:pPr>
        <w:pStyle w:val="Titre1"/>
      </w:pPr>
      <w:r>
        <w:t>Question 1</w:t>
      </w:r>
    </w:p>
    <w:p w14:paraId="36906346" w14:textId="77777777" w:rsidR="00A31465" w:rsidRDefault="00A31465" w:rsidP="00A31465"/>
    <w:p w14:paraId="3408003C" w14:textId="00008040" w:rsidR="00A31465" w:rsidRPr="00A31465" w:rsidRDefault="00A31465" w:rsidP="00A31465">
      <w:r>
        <w:t>Connexion à la GUI de la solution.</w:t>
      </w:r>
    </w:p>
    <w:p w14:paraId="77F01474" w14:textId="77777777" w:rsidR="00A31465" w:rsidRDefault="00A31465" w:rsidP="00A31465"/>
    <w:p w14:paraId="4F564FC8" w14:textId="7AF799CA" w:rsidR="00A31465" w:rsidRDefault="00A31465" w:rsidP="008B256B">
      <w:pPr>
        <w:jc w:val="center"/>
      </w:pPr>
      <w:r w:rsidRPr="00A31465">
        <w:drawing>
          <wp:inline distT="0" distB="0" distL="0" distR="0" wp14:anchorId="07D3D678" wp14:editId="2715A9EA">
            <wp:extent cx="5989086" cy="3519288"/>
            <wp:effectExtent l="0" t="0" r="5715" b="0"/>
            <wp:docPr id="534259855" name="Image 1" descr="Une image contenant capture d’écran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59855" name="Image 1" descr="Une image contenant capture d’écran, logiciel, Icône d’ordinateur, Page web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4767" cy="35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5EF0" w14:textId="77777777" w:rsidR="008B256B" w:rsidRDefault="008B256B" w:rsidP="008B256B">
      <w:pPr>
        <w:pStyle w:val="Titre1"/>
      </w:pPr>
      <w:r>
        <w:t>Question 2</w:t>
      </w:r>
    </w:p>
    <w:p w14:paraId="598BB25F" w14:textId="4D5026A5" w:rsidR="008B256B" w:rsidRDefault="008B256B" w:rsidP="008B256B">
      <w:pPr>
        <w:pStyle w:val="Titre1"/>
      </w:pPr>
      <w:r>
        <w:br w:type="page"/>
      </w:r>
    </w:p>
    <w:p w14:paraId="0A58E62E" w14:textId="0524382C" w:rsidR="00A31465" w:rsidRDefault="008B256B" w:rsidP="008B256B">
      <w:pPr>
        <w:pStyle w:val="Titre1"/>
      </w:pPr>
      <w:r>
        <w:lastRenderedPageBreak/>
        <w:t>Question 3</w:t>
      </w:r>
    </w:p>
    <w:p w14:paraId="17EA91C7" w14:textId="77777777" w:rsidR="008B256B" w:rsidRDefault="008B256B" w:rsidP="008B256B"/>
    <w:p w14:paraId="6CD87E22" w14:textId="660EC2DC" w:rsidR="008B256B" w:rsidRDefault="008B256B" w:rsidP="008B256B">
      <w:r>
        <w:t>Configuration du fuseau horaires et de la langue.</w:t>
      </w:r>
    </w:p>
    <w:p w14:paraId="0F6869B3" w14:textId="6C1497D7" w:rsidR="008B256B" w:rsidRDefault="008B256B" w:rsidP="008B256B">
      <w:pPr>
        <w:jc w:val="center"/>
      </w:pPr>
      <w:r w:rsidRPr="008B256B">
        <w:drawing>
          <wp:inline distT="0" distB="0" distL="0" distR="0" wp14:anchorId="6D11FE53" wp14:editId="0C772A13">
            <wp:extent cx="5884473" cy="3457815"/>
            <wp:effectExtent l="0" t="0" r="0" b="0"/>
            <wp:docPr id="1960113221" name="Image 1" descr="Une image contenant capture d’écran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13221" name="Image 1" descr="Une image contenant capture d’écran, logiciel, Icône d’ordinateur, Page web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9888" cy="350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09FD" w14:textId="77777777" w:rsidR="008B256B" w:rsidRPr="008B256B" w:rsidRDefault="008B256B" w:rsidP="008B256B"/>
    <w:sectPr w:rsidR="008B256B" w:rsidRPr="008B256B" w:rsidSect="0045605B">
      <w:headerReference w:type="default" r:id="rId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E9291" w14:textId="77777777" w:rsidR="00214FB0" w:rsidRDefault="00214FB0" w:rsidP="0045605B">
      <w:r>
        <w:separator/>
      </w:r>
    </w:p>
  </w:endnote>
  <w:endnote w:type="continuationSeparator" w:id="0">
    <w:p w14:paraId="33156785" w14:textId="77777777" w:rsidR="00214FB0" w:rsidRDefault="00214FB0" w:rsidP="004560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F Pro Rounded Light">
    <w:altName w:val="SF PRO ROUNDED LIGHT"/>
    <w:panose1 w:val="00000000000000000000"/>
    <w:charset w:val="00"/>
    <w:family w:val="auto"/>
    <w:notTrueType/>
    <w:pitch w:val="variable"/>
    <w:sig w:usb0="E10002FF" w:usb1="5241EDFF" w:usb2="04008020" w:usb3="00000000" w:csb0="0000019F" w:csb1="00000000"/>
  </w:font>
  <w:font w:name="SF Pro Rounded">
    <w:panose1 w:val="00000000000000000000"/>
    <w:charset w:val="00"/>
    <w:family w:val="auto"/>
    <w:notTrueType/>
    <w:pitch w:val="variable"/>
    <w:sig w:usb0="E10002FF" w:usb1="5241EDFF" w:usb2="04008020" w:usb3="00000000" w:csb0="0000019F" w:csb1="00000000"/>
  </w:font>
  <w:font w:name="SF Pro Rounded Medium">
    <w:altName w:val="SF PRO ROUNDED MEDIUM"/>
    <w:panose1 w:val="00000000000000000000"/>
    <w:charset w:val="00"/>
    <w:family w:val="auto"/>
    <w:notTrueType/>
    <w:pitch w:val="variable"/>
    <w:sig w:usb0="E10002FF" w:usb1="5241EDFF" w:usb2="04008020" w:usb3="00000000" w:csb0="0000019F" w:csb1="00000000"/>
  </w:font>
  <w:font w:name="SF Mono">
    <w:panose1 w:val="020B0009000002000000"/>
    <w:charset w:val="00"/>
    <w:family w:val="modern"/>
    <w:notTrueType/>
    <w:pitch w:val="fixed"/>
    <w:sig w:usb0="A10002EF" w:usb1="5000BDE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43FCF" w14:textId="77777777" w:rsidR="00214FB0" w:rsidRDefault="00214FB0" w:rsidP="0045605B">
      <w:r>
        <w:separator/>
      </w:r>
    </w:p>
  </w:footnote>
  <w:footnote w:type="continuationSeparator" w:id="0">
    <w:p w14:paraId="6C65E328" w14:textId="77777777" w:rsidR="00214FB0" w:rsidRDefault="00214FB0" w:rsidP="004560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DF6B7" w14:textId="77777777" w:rsidR="0045605B" w:rsidRPr="0045605B" w:rsidRDefault="0045605B" w:rsidP="0045605B">
    <w:pPr>
      <w:pStyle w:val="En-tte"/>
    </w:pPr>
    <w:r w:rsidRPr="0045605B">
      <w:rPr>
        <w:noProof/>
      </w:rPr>
      <w:drawing>
        <wp:anchor distT="0" distB="0" distL="114300" distR="114300" simplePos="0" relativeHeight="251658240" behindDoc="0" locked="0" layoutInCell="1" allowOverlap="1" wp14:anchorId="447E1B2C" wp14:editId="34E54DB7">
          <wp:simplePos x="0" y="0"/>
          <wp:positionH relativeFrom="margin">
            <wp:posOffset>5337709</wp:posOffset>
          </wp:positionH>
          <wp:positionV relativeFrom="margin">
            <wp:posOffset>-642988</wp:posOffset>
          </wp:positionV>
          <wp:extent cx="1469390" cy="478790"/>
          <wp:effectExtent l="0" t="0" r="3810" b="3810"/>
          <wp:wrapSquare wrapText="bothSides"/>
          <wp:docPr id="1735555463" name="Image 1" descr="Espace Presse - Efre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pace Presse - Efrei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9390" cy="4787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5605B">
      <w:t>Thomas PEUGNET</w:t>
    </w:r>
  </w:p>
  <w:p w14:paraId="3AEEAECF" w14:textId="77777777" w:rsidR="0045605B" w:rsidRDefault="0045605B" w:rsidP="0045605B">
    <w:pPr>
      <w:pStyle w:val="En-tte"/>
    </w:pPr>
    <w:r w:rsidRPr="0045605B">
      <w:t>M1 Réseaux et Sécurité – RS3</w:t>
    </w:r>
  </w:p>
  <w:p w14:paraId="71B51D5A" w14:textId="77777777" w:rsidR="0045605B" w:rsidRDefault="0045605B" w:rsidP="0045605B">
    <w:pPr>
      <w:pStyle w:val="En-tte"/>
    </w:pPr>
    <w:r>
      <w:fldChar w:fldCharType="begin"/>
    </w:r>
    <w:r>
      <w:instrText xml:space="preserve"> INCLUDEPICTURE "https://www.efrei.fr/wp-content/uploads/2022/01/LOGO_EFREI-PRINT_EFREI-WEB.png" \* MERGEFORMATINET </w:instrText>
    </w:r>
    <w:r w:rsidR="00000000">
      <w:fldChar w:fldCharType="separate"/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465"/>
    <w:rsid w:val="00214FB0"/>
    <w:rsid w:val="00312787"/>
    <w:rsid w:val="0045605B"/>
    <w:rsid w:val="004E63A1"/>
    <w:rsid w:val="006A3EE0"/>
    <w:rsid w:val="006D76B4"/>
    <w:rsid w:val="00837E2E"/>
    <w:rsid w:val="008B256B"/>
    <w:rsid w:val="00913FE2"/>
    <w:rsid w:val="00964AE3"/>
    <w:rsid w:val="00A31465"/>
    <w:rsid w:val="00B36291"/>
    <w:rsid w:val="00CA3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DED709"/>
  <w15:chartTrackingRefBased/>
  <w15:docId w15:val="{AD68608E-99D0-194E-B9C0-00CCBA303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05B"/>
    <w:pPr>
      <w:tabs>
        <w:tab w:val="center" w:pos="4536"/>
        <w:tab w:val="right" w:pos="9072"/>
      </w:tabs>
    </w:pPr>
    <w:rPr>
      <w:rFonts w:ascii="SF Pro Rounded Light" w:hAnsi="SF Pro Rounded Light"/>
    </w:rPr>
  </w:style>
  <w:style w:type="paragraph" w:styleId="Titre1">
    <w:name w:val="heading 1"/>
    <w:basedOn w:val="Normal"/>
    <w:next w:val="Normal"/>
    <w:link w:val="Titre1Car"/>
    <w:uiPriority w:val="9"/>
    <w:qFormat/>
    <w:rsid w:val="0045605B"/>
    <w:pPr>
      <w:keepNext/>
      <w:keepLines/>
      <w:spacing w:before="240"/>
      <w:outlineLvl w:val="0"/>
    </w:pPr>
    <w:rPr>
      <w:rFonts w:ascii="SF Pro Rounded" w:eastAsiaTheme="majorEastAsia" w:hAnsi="SF Pro Rounded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5605B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5605B"/>
  </w:style>
  <w:style w:type="character" w:customStyle="1" w:styleId="En-tteCar">
    <w:name w:val="En-tête Car"/>
    <w:basedOn w:val="Policepardfaut"/>
    <w:link w:val="En-tte"/>
    <w:uiPriority w:val="99"/>
    <w:rsid w:val="0045605B"/>
  </w:style>
  <w:style w:type="paragraph" w:styleId="Pieddepage">
    <w:name w:val="footer"/>
    <w:basedOn w:val="Normal"/>
    <w:link w:val="PieddepageCar"/>
    <w:uiPriority w:val="99"/>
    <w:unhideWhenUsed/>
    <w:rsid w:val="0045605B"/>
  </w:style>
  <w:style w:type="character" w:customStyle="1" w:styleId="PieddepageCar">
    <w:name w:val="Pied de page Car"/>
    <w:basedOn w:val="Policepardfaut"/>
    <w:link w:val="Pieddepage"/>
    <w:uiPriority w:val="99"/>
    <w:rsid w:val="0045605B"/>
  </w:style>
  <w:style w:type="character" w:customStyle="1" w:styleId="Titre1Car">
    <w:name w:val="Titre 1 Car"/>
    <w:basedOn w:val="Policepardfaut"/>
    <w:link w:val="Titre1"/>
    <w:uiPriority w:val="9"/>
    <w:rsid w:val="0045605B"/>
    <w:rPr>
      <w:rFonts w:ascii="SF Pro Rounded" w:eastAsiaTheme="majorEastAsia" w:hAnsi="SF Pro Rounded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45605B"/>
    <w:pPr>
      <w:contextualSpacing/>
      <w:jc w:val="center"/>
    </w:pPr>
    <w:rPr>
      <w:rFonts w:ascii="SF Pro Rounded Medium" w:eastAsiaTheme="majorEastAsia" w:hAnsi="SF Pro Rounded Medium" w:cstheme="majorBidi"/>
      <w:color w:val="4472C4" w:themeColor="accent1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5605B"/>
    <w:rPr>
      <w:rFonts w:ascii="SF Pro Rounded Medium" w:eastAsiaTheme="majorEastAsia" w:hAnsi="SF Pro Rounded Medium" w:cstheme="majorBidi"/>
      <w:color w:val="4472C4" w:themeColor="accent1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semiHidden/>
    <w:rsid w:val="0045605B"/>
    <w:rPr>
      <w:rFonts w:ascii="SF Pro Rounded Light" w:eastAsiaTheme="majorEastAsia" w:hAnsi="SF Pro Rounded Light" w:cstheme="majorBidi"/>
      <w:color w:val="2F5496" w:themeColor="accent1" w:themeShade="BF"/>
      <w:sz w:val="26"/>
      <w:szCs w:val="26"/>
    </w:rPr>
  </w:style>
  <w:style w:type="paragraph" w:styleId="Sous-titre">
    <w:name w:val="Subtitle"/>
    <w:aliases w:val="Code"/>
    <w:basedOn w:val="Normal"/>
    <w:next w:val="Normal"/>
    <w:link w:val="Sous-titreCar"/>
    <w:uiPriority w:val="11"/>
    <w:qFormat/>
    <w:rsid w:val="006D76B4"/>
    <w:pPr>
      <w:numPr>
        <w:ilvl w:val="1"/>
      </w:numPr>
      <w:spacing w:after="160"/>
    </w:pPr>
    <w:rPr>
      <w:rFonts w:ascii="SF Mono" w:eastAsiaTheme="minorEastAsia" w:hAnsi="SF Mono"/>
      <w:b/>
      <w:color w:val="5A5A5A" w:themeColor="text1" w:themeTint="A5"/>
      <w:spacing w:val="15"/>
      <w:sz w:val="18"/>
      <w:szCs w:val="22"/>
    </w:rPr>
  </w:style>
  <w:style w:type="character" w:customStyle="1" w:styleId="Sous-titreCar">
    <w:name w:val="Sous-titre Car"/>
    <w:aliases w:val="Code Car"/>
    <w:basedOn w:val="Policepardfaut"/>
    <w:link w:val="Sous-titre"/>
    <w:uiPriority w:val="11"/>
    <w:rsid w:val="006D76B4"/>
    <w:rPr>
      <w:rFonts w:ascii="SF Mono" w:eastAsiaTheme="minorEastAsia" w:hAnsi="SF Mono"/>
      <w:b/>
      <w:color w:val="5A5A5A" w:themeColor="text1" w:themeTint="A5"/>
      <w:spacing w:val="15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homas/Library/Group%20Containers/UBF8T346G9.Office/User%20Content.localized/Templates.localized/Rendu%20Efrei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Rendu Efrei.dotx</Template>
  <TotalTime>2</TotalTime>
  <Pages>2</Pages>
  <Words>23</Words>
  <Characters>130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PEUGNET</dc:creator>
  <cp:keywords/>
  <dc:description/>
  <cp:lastModifiedBy>Thomas Peugnet</cp:lastModifiedBy>
  <cp:revision>2</cp:revision>
  <dcterms:created xsi:type="dcterms:W3CDTF">2023-11-03T12:02:00Z</dcterms:created>
  <dcterms:modified xsi:type="dcterms:W3CDTF">2023-11-03T12:11:00Z</dcterms:modified>
</cp:coreProperties>
</file>